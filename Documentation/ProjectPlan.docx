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784EB5E1" w:rsidR="00DF198B" w:rsidRPr="00DF198B" w:rsidRDefault="0009433F" w:rsidP="00EB7C2B">
            <w:pPr>
              <w:pStyle w:val="Heading1"/>
            </w:pPr>
            <w:proofErr w:type="spellStart"/>
            <w:r>
              <w:t>SpendSence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09111674" w:rsidR="00DF198B" w:rsidRPr="00DF198B" w:rsidRDefault="0009433F" w:rsidP="00EB7C2B">
            <w:pPr>
              <w:pStyle w:val="Heading2"/>
            </w:pPr>
            <w:r>
              <w:t>Project Plan</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259B5D09" w:rsidR="00DF198B" w:rsidRPr="00DF198B" w:rsidRDefault="0009433F" w:rsidP="00874FE7">
            <w:pPr>
              <w:pStyle w:val="Heading3"/>
            </w:pPr>
            <w:r>
              <w:t>February,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8143F9">
      <w:pPr>
        <w:pStyle w:val="Text"/>
        <w:ind w:left="720"/>
      </w:pPr>
    </w:p>
    <w:p w14:paraId="4AB160AB" w14:textId="3AE84DD8" w:rsidR="008143F9" w:rsidRDefault="008143F9" w:rsidP="004C28CF">
      <w:pPr>
        <w:pStyle w:val="Heading1"/>
        <w:spacing w:after="120"/>
        <w:ind w:left="720"/>
        <w:jc w:val="left"/>
      </w:pPr>
      <w:r>
        <w:t>Project Assignment</w:t>
      </w:r>
    </w:p>
    <w:p w14:paraId="529C610A" w14:textId="5D4567F1" w:rsidR="0009433F" w:rsidRDefault="0009433F" w:rsidP="004C28CF">
      <w:pPr>
        <w:pStyle w:val="Text"/>
        <w:spacing w:after="120"/>
        <w:ind w:left="720"/>
      </w:pPr>
      <w:r>
        <w:t>In this section of my project plan, I will provide a detailed description of the product I will be working on, its context and goals. I will also define the scope to ensure clarity on what will be developed by the end of the semester and which aspects I will not be working on.</w:t>
      </w:r>
    </w:p>
    <w:p w14:paraId="4ED4E19A" w14:textId="77777777" w:rsidR="0009433F" w:rsidRDefault="0009433F" w:rsidP="004C28CF">
      <w:pPr>
        <w:spacing w:after="120"/>
        <w:ind w:left="720"/>
      </w:pPr>
    </w:p>
    <w:p w14:paraId="64AA7FB3" w14:textId="434A3497" w:rsidR="008143F9" w:rsidRDefault="008143F9" w:rsidP="004C28CF">
      <w:pPr>
        <w:pStyle w:val="Heading5"/>
        <w:spacing w:after="120"/>
        <w:ind w:left="720"/>
      </w:pPr>
      <w:r>
        <w:t>Context</w:t>
      </w:r>
    </w:p>
    <w:p w14:paraId="0DACB387" w14:textId="1507EC43" w:rsidR="00FA2EC3" w:rsidRPr="00FA2EC3" w:rsidRDefault="008143F9" w:rsidP="004C28CF">
      <w:pPr>
        <w:pStyle w:val="Text"/>
        <w:spacing w:after="120"/>
        <w:ind w:left="720"/>
      </w:pPr>
      <w:r>
        <w:t xml:space="preserve">In a world where money is a driving force, the management of personal finances is crucial. Many individuals are </w:t>
      </w:r>
      <w:r w:rsidR="00FA2EC3">
        <w:t>striving for financial stability, yet they fail to track their expenses, set budgets and control their spendings. In order to resolve this issue, this project aims to provide an application that helps people track their funds and maintain financial discipline.</w:t>
      </w:r>
    </w:p>
    <w:p w14:paraId="6960B1D4" w14:textId="77777777" w:rsidR="008143F9" w:rsidRDefault="008143F9" w:rsidP="004C28CF">
      <w:pPr>
        <w:pStyle w:val="Text"/>
        <w:spacing w:after="120"/>
        <w:ind w:left="720"/>
      </w:pPr>
    </w:p>
    <w:p w14:paraId="22F3F819" w14:textId="77777777" w:rsidR="00FA2EC3" w:rsidRDefault="00FA2EC3" w:rsidP="004C28CF">
      <w:pPr>
        <w:pStyle w:val="Heading5"/>
        <w:spacing w:after="120"/>
        <w:ind w:left="720"/>
      </w:pPr>
      <w:r>
        <w:t>Objective</w:t>
      </w:r>
    </w:p>
    <w:p w14:paraId="791E19A5" w14:textId="77777777" w:rsidR="002C7498" w:rsidRDefault="00914CD7" w:rsidP="004C28CF">
      <w:pPr>
        <w:pStyle w:val="Text"/>
        <w:spacing w:after="120"/>
        <w:ind w:left="720"/>
      </w:pPr>
      <w:r>
        <w:t xml:space="preserve">The goal of this project is to develop a user-friendly web application that allows the user to </w:t>
      </w:r>
      <w:r w:rsidR="00E319CD">
        <w:t>upload</w:t>
      </w:r>
      <w:r>
        <w:t xml:space="preserve"> their expenses, set budgets and receive reports regarding their spendings. By providing these budget management tools, the product aims to deliver insights </w:t>
      </w:r>
      <w:r w:rsidR="00E319CD">
        <w:t>in</w:t>
      </w:r>
      <w:r>
        <w:t xml:space="preserve">to one’s </w:t>
      </w:r>
      <w:r w:rsidR="00E319CD">
        <w:t>funds</w:t>
      </w:r>
      <w:r>
        <w:t xml:space="preserve">, prevent overspending and promote better </w:t>
      </w:r>
      <w:r w:rsidR="00E319CD">
        <w:t>saving</w:t>
      </w:r>
      <w:r>
        <w:t xml:space="preserve"> habits, ultimately helping the user to easily meet their financial goals.</w:t>
      </w:r>
    </w:p>
    <w:p w14:paraId="0599DCE2" w14:textId="77777777" w:rsidR="002C7498" w:rsidRDefault="002C7498" w:rsidP="004C28CF">
      <w:pPr>
        <w:pStyle w:val="Text"/>
        <w:spacing w:after="120"/>
        <w:ind w:left="720"/>
      </w:pPr>
    </w:p>
    <w:p w14:paraId="7403C5FF" w14:textId="77777777" w:rsidR="002C7498" w:rsidRDefault="002C7498" w:rsidP="004C28CF">
      <w:pPr>
        <w:pStyle w:val="Heading5"/>
        <w:spacing w:after="120"/>
        <w:ind w:left="720"/>
      </w:pPr>
      <w:r>
        <w:t>Scope</w:t>
      </w:r>
    </w:p>
    <w:p w14:paraId="149CDD70" w14:textId="77777777" w:rsidR="004A67CB" w:rsidRDefault="002C7498" w:rsidP="004C28CF">
      <w:pPr>
        <w:pStyle w:val="Text"/>
        <w:spacing w:after="120"/>
        <w:ind w:left="720"/>
      </w:pPr>
      <w:r>
        <w:t>The scope of this project involves some core feature for the application, but a big portion of my time I will spend on performance. I will dedicate a lot of hours to making sure the app is secure, scalable and thoroughly tested.</w:t>
      </w:r>
    </w:p>
    <w:p w14:paraId="3846F9A0" w14:textId="77777777" w:rsidR="004A67CB" w:rsidRDefault="004A67CB" w:rsidP="004C28CF">
      <w:pPr>
        <w:pStyle w:val="Text"/>
        <w:spacing w:after="120"/>
        <w:ind w:left="720"/>
      </w:pPr>
    </w:p>
    <w:p w14:paraId="1DDDA701" w14:textId="5C301C22" w:rsidR="004A67CB" w:rsidRDefault="004A67CB" w:rsidP="004C28CF">
      <w:pPr>
        <w:pStyle w:val="Text"/>
        <w:spacing w:after="120"/>
        <w:ind w:left="720"/>
      </w:pPr>
      <w:r>
        <w:t xml:space="preserve">In </w:t>
      </w:r>
      <w:r w:rsidR="00F059DE">
        <w:t>S</w:t>
      </w:r>
      <w:r>
        <w:t>cope:</w:t>
      </w:r>
    </w:p>
    <w:p w14:paraId="2EA66424" w14:textId="6975C589" w:rsidR="00B33F6C" w:rsidRPr="00B33F6C" w:rsidRDefault="00B33F6C" w:rsidP="004C28CF">
      <w:pPr>
        <w:pStyle w:val="Text"/>
        <w:spacing w:after="120"/>
        <w:ind w:left="720"/>
        <w:rPr>
          <w:i/>
          <w:iCs/>
        </w:rPr>
      </w:pPr>
      <w:r w:rsidRPr="00B33F6C">
        <w:rPr>
          <w:i/>
          <w:iCs/>
        </w:rPr>
        <w:t>Functional Requirements</w:t>
      </w:r>
    </w:p>
    <w:p w14:paraId="2A420D5B" w14:textId="77777777" w:rsidR="004A67CB" w:rsidRDefault="004A67CB" w:rsidP="004C28CF">
      <w:pPr>
        <w:pStyle w:val="Text"/>
        <w:numPr>
          <w:ilvl w:val="0"/>
          <w:numId w:val="2"/>
        </w:numPr>
        <w:spacing w:after="120"/>
      </w:pPr>
      <w:r>
        <w:t>User registration and Authentication</w:t>
      </w:r>
    </w:p>
    <w:p w14:paraId="56872EEA" w14:textId="77777777" w:rsidR="004A67CB" w:rsidRDefault="004A67CB" w:rsidP="004C28CF">
      <w:pPr>
        <w:pStyle w:val="Text"/>
        <w:numPr>
          <w:ilvl w:val="0"/>
          <w:numId w:val="2"/>
        </w:numPr>
        <w:spacing w:after="120"/>
      </w:pPr>
      <w:r>
        <w:t>Expense Upload</w:t>
      </w:r>
    </w:p>
    <w:p w14:paraId="2C78FA53" w14:textId="77777777" w:rsidR="004A67CB" w:rsidRDefault="004A67CB" w:rsidP="004C28CF">
      <w:pPr>
        <w:pStyle w:val="Text"/>
        <w:numPr>
          <w:ilvl w:val="0"/>
          <w:numId w:val="2"/>
        </w:numPr>
        <w:spacing w:after="120"/>
      </w:pPr>
      <w:r>
        <w:t>Budget Settings</w:t>
      </w:r>
    </w:p>
    <w:p w14:paraId="35F458D6" w14:textId="11C55631" w:rsidR="004A67CB" w:rsidRDefault="004A67CB" w:rsidP="004C28CF">
      <w:pPr>
        <w:pStyle w:val="Text"/>
        <w:numPr>
          <w:ilvl w:val="0"/>
          <w:numId w:val="2"/>
        </w:numPr>
        <w:spacing w:after="120"/>
      </w:pPr>
      <w:r>
        <w:t>Report</w:t>
      </w:r>
      <w:r w:rsidR="00B33F6C">
        <w:t xml:space="preserve"> Generation</w:t>
      </w:r>
    </w:p>
    <w:p w14:paraId="2B7B1852" w14:textId="2C60C7D9" w:rsidR="00B33F6C" w:rsidRDefault="00B33F6C">
      <w:pPr>
        <w:rPr>
          <w:sz w:val="28"/>
          <w:szCs w:val="28"/>
        </w:rPr>
      </w:pPr>
      <w:r>
        <w:br w:type="page"/>
      </w:r>
    </w:p>
    <w:p w14:paraId="17DFA34E" w14:textId="77777777" w:rsidR="00B33F6C" w:rsidRDefault="00B33F6C" w:rsidP="00B33F6C">
      <w:pPr>
        <w:pStyle w:val="Text"/>
        <w:spacing w:after="120"/>
        <w:ind w:left="1440"/>
      </w:pPr>
    </w:p>
    <w:p w14:paraId="0AA79838" w14:textId="77777777" w:rsidR="00B33F6C" w:rsidRDefault="00B33F6C" w:rsidP="00B33F6C">
      <w:pPr>
        <w:pStyle w:val="Text"/>
        <w:spacing w:after="120"/>
        <w:ind w:left="1440"/>
      </w:pPr>
    </w:p>
    <w:p w14:paraId="134A85C2" w14:textId="6847A5F2" w:rsidR="00B33F6C" w:rsidRPr="00B33F6C" w:rsidRDefault="00B33F6C" w:rsidP="00B33F6C">
      <w:pPr>
        <w:pStyle w:val="Text"/>
        <w:spacing w:after="120"/>
        <w:ind w:left="720"/>
        <w:rPr>
          <w:i/>
          <w:iCs/>
        </w:rPr>
      </w:pPr>
      <w:r>
        <w:rPr>
          <w:i/>
          <w:iCs/>
        </w:rPr>
        <w:t>Non-Functional Requirements</w:t>
      </w:r>
    </w:p>
    <w:p w14:paraId="51841AD2" w14:textId="77777777" w:rsidR="004A67CB" w:rsidRDefault="004A67CB" w:rsidP="004C28CF">
      <w:pPr>
        <w:pStyle w:val="Text"/>
        <w:numPr>
          <w:ilvl w:val="0"/>
          <w:numId w:val="2"/>
        </w:numPr>
        <w:spacing w:after="120"/>
      </w:pPr>
      <w:r>
        <w:t>Secure Data Storage</w:t>
      </w:r>
    </w:p>
    <w:p w14:paraId="54814B07" w14:textId="26EDEA74" w:rsidR="00B33F6C" w:rsidRDefault="00B33F6C" w:rsidP="00B33F6C">
      <w:pPr>
        <w:pStyle w:val="Text"/>
        <w:numPr>
          <w:ilvl w:val="0"/>
          <w:numId w:val="2"/>
        </w:numPr>
        <w:spacing w:after="120"/>
      </w:pPr>
      <w:r>
        <w:t>Security and Compliance</w:t>
      </w:r>
    </w:p>
    <w:p w14:paraId="3A2909C7" w14:textId="667F51EE" w:rsidR="00B33F6C" w:rsidRDefault="00B33F6C" w:rsidP="00B33F6C">
      <w:pPr>
        <w:pStyle w:val="Text"/>
        <w:numPr>
          <w:ilvl w:val="0"/>
          <w:numId w:val="2"/>
        </w:numPr>
        <w:spacing w:after="120"/>
      </w:pPr>
      <w:r>
        <w:t>Performance and Scalability</w:t>
      </w:r>
    </w:p>
    <w:p w14:paraId="6DB1D4E8" w14:textId="21825ECD" w:rsidR="00B33F6C" w:rsidRPr="00B33F6C" w:rsidRDefault="00B33F6C" w:rsidP="00B33F6C">
      <w:pPr>
        <w:pStyle w:val="Text"/>
        <w:numPr>
          <w:ilvl w:val="0"/>
          <w:numId w:val="2"/>
        </w:numPr>
        <w:spacing w:after="120"/>
      </w:pPr>
      <w:r>
        <w:t>Availability and Reliability</w:t>
      </w:r>
    </w:p>
    <w:p w14:paraId="2F557F36" w14:textId="2AADC241" w:rsidR="00F059DE" w:rsidRPr="00B33F6C" w:rsidRDefault="00F059DE" w:rsidP="00B33F6C">
      <w:pPr>
        <w:spacing w:after="120"/>
        <w:rPr>
          <w:sz w:val="28"/>
          <w:szCs w:val="28"/>
        </w:rPr>
      </w:pPr>
    </w:p>
    <w:p w14:paraId="65B1E711" w14:textId="77777777" w:rsidR="00F059DE" w:rsidRDefault="00F059DE" w:rsidP="004C28CF">
      <w:pPr>
        <w:pStyle w:val="Text"/>
        <w:spacing w:after="120"/>
        <w:ind w:left="720"/>
      </w:pPr>
      <w:r>
        <w:t>Out of Scope</w:t>
      </w:r>
    </w:p>
    <w:p w14:paraId="4D839036" w14:textId="77777777" w:rsidR="00F059DE" w:rsidRDefault="00F059DE" w:rsidP="004C28CF">
      <w:pPr>
        <w:pStyle w:val="Text"/>
        <w:numPr>
          <w:ilvl w:val="0"/>
          <w:numId w:val="3"/>
        </w:numPr>
        <w:spacing w:after="120"/>
      </w:pPr>
      <w:r>
        <w:t>Integration with third-party financial services (such as banks)</w:t>
      </w:r>
    </w:p>
    <w:p w14:paraId="2B596A40" w14:textId="77777777" w:rsidR="00F059DE" w:rsidRDefault="00F059DE" w:rsidP="004C28CF">
      <w:pPr>
        <w:pStyle w:val="Text"/>
        <w:numPr>
          <w:ilvl w:val="0"/>
          <w:numId w:val="3"/>
        </w:numPr>
        <w:spacing w:after="120"/>
      </w:pPr>
      <w:r>
        <w:t>AI financial advice</w:t>
      </w:r>
    </w:p>
    <w:p w14:paraId="49002C57" w14:textId="77777777" w:rsidR="000837C9" w:rsidRDefault="00F059DE" w:rsidP="004C28CF">
      <w:pPr>
        <w:pStyle w:val="Text"/>
        <w:numPr>
          <w:ilvl w:val="0"/>
          <w:numId w:val="3"/>
        </w:numPr>
        <w:spacing w:after="120"/>
      </w:pPr>
      <w:r>
        <w:t>Desktop Application</w:t>
      </w:r>
    </w:p>
    <w:p w14:paraId="51E37D11" w14:textId="77777777" w:rsidR="000837C9" w:rsidRDefault="000837C9" w:rsidP="004C28CF">
      <w:pPr>
        <w:pStyle w:val="Text"/>
        <w:spacing w:after="120"/>
      </w:pPr>
    </w:p>
    <w:p w14:paraId="50E87C8C" w14:textId="6C2612F7" w:rsidR="000837C9" w:rsidRDefault="000837C9" w:rsidP="004C28CF">
      <w:pPr>
        <w:pStyle w:val="Heading5"/>
        <w:spacing w:after="120"/>
        <w:ind w:left="720"/>
      </w:pPr>
      <w:r>
        <w:t>Strategy</w:t>
      </w:r>
    </w:p>
    <w:p w14:paraId="5B7D6143" w14:textId="25846850" w:rsidR="000837C9" w:rsidRDefault="000837C9" w:rsidP="004C28CF">
      <w:pPr>
        <w:pStyle w:val="Text"/>
        <w:spacing w:after="120"/>
        <w:ind w:left="720"/>
      </w:pPr>
      <w:r>
        <w:t>This project will follow the Agile approach.  Since this project requires a lot of research, which might lead to a change of the requirements I believe, this approach will fit best.</w:t>
      </w:r>
    </w:p>
    <w:p w14:paraId="0231398A" w14:textId="77777777" w:rsidR="000837C9" w:rsidRDefault="000837C9" w:rsidP="004C28CF">
      <w:pPr>
        <w:pStyle w:val="Text"/>
        <w:spacing w:after="120"/>
        <w:ind w:left="720"/>
      </w:pPr>
    </w:p>
    <w:p w14:paraId="61F73931" w14:textId="77777777" w:rsidR="004C28CF" w:rsidRDefault="004C28CF" w:rsidP="004C28CF">
      <w:pPr>
        <w:pStyle w:val="Text"/>
        <w:spacing w:after="120"/>
        <w:ind w:left="720"/>
      </w:pPr>
    </w:p>
    <w:p w14:paraId="02C9A050" w14:textId="77777777" w:rsidR="000837C9" w:rsidRDefault="000837C9" w:rsidP="004C28CF">
      <w:pPr>
        <w:pStyle w:val="Text"/>
        <w:spacing w:after="120"/>
        <w:ind w:left="720"/>
      </w:pPr>
    </w:p>
    <w:p w14:paraId="3621ED3E" w14:textId="5CC05D91" w:rsidR="000837C9" w:rsidRDefault="000837C9" w:rsidP="004C28CF">
      <w:pPr>
        <w:pStyle w:val="Heading1"/>
        <w:spacing w:after="120"/>
        <w:ind w:left="720"/>
        <w:jc w:val="left"/>
      </w:pPr>
      <w:r>
        <w:t>Project Organization</w:t>
      </w:r>
    </w:p>
    <w:p w14:paraId="54405847" w14:textId="54DEE95A" w:rsidR="000837C9" w:rsidRPr="000837C9" w:rsidRDefault="000837C9" w:rsidP="004C28CF">
      <w:pPr>
        <w:pStyle w:val="Text"/>
        <w:spacing w:after="120"/>
        <w:ind w:left="720"/>
      </w:pPr>
      <w:r>
        <w:t>In this section I will describe the stakeholders involved I this project and their roles. I will also add some information on the means of communication between everyone involved in the process.</w:t>
      </w:r>
    </w:p>
    <w:p w14:paraId="040B6885" w14:textId="77777777" w:rsidR="000837C9" w:rsidRDefault="000837C9" w:rsidP="004C28CF">
      <w:pPr>
        <w:pStyle w:val="Text"/>
        <w:spacing w:after="120"/>
        <w:ind w:left="720"/>
      </w:pPr>
    </w:p>
    <w:p w14:paraId="4CB91AC4" w14:textId="1028DF56" w:rsidR="000837C9" w:rsidRDefault="000837C9" w:rsidP="004C28CF">
      <w:pPr>
        <w:pStyle w:val="Heading5"/>
        <w:spacing w:after="120"/>
        <w:ind w:left="720"/>
      </w:pPr>
      <w:r>
        <w:t>Stakeholders</w:t>
      </w:r>
    </w:p>
    <w:p w14:paraId="72A605C1" w14:textId="1C08D33F" w:rsidR="00E50FD9" w:rsidRDefault="00E50FD9" w:rsidP="004C28CF">
      <w:pPr>
        <w:pStyle w:val="Text"/>
        <w:spacing w:after="120"/>
        <w:ind w:left="720"/>
      </w:pPr>
      <w:r>
        <w:t>Below are listed the stakeholders of this project. These members are responsible for supervising and assessing the project’s academic aspect.</w:t>
      </w:r>
    </w:p>
    <w:p w14:paraId="0321A148" w14:textId="77777777" w:rsidR="00E50FD9" w:rsidRPr="00E50FD9" w:rsidRDefault="00E50FD9" w:rsidP="004C28CF">
      <w:pPr>
        <w:spacing w:after="120"/>
      </w:pPr>
    </w:p>
    <w:p w14:paraId="7CD3E0A0" w14:textId="50A86964" w:rsidR="00352379" w:rsidRDefault="00E50FD9" w:rsidP="004C28CF">
      <w:pPr>
        <w:pStyle w:val="Text"/>
        <w:numPr>
          <w:ilvl w:val="0"/>
          <w:numId w:val="4"/>
        </w:numPr>
        <w:spacing w:after="120"/>
      </w:pPr>
      <w:r w:rsidRPr="00E50FD9">
        <w:t xml:space="preserve">Nicole N. </w:t>
      </w:r>
      <w:proofErr w:type="spellStart"/>
      <w:r w:rsidRPr="00E50FD9">
        <w:t>Zuurbier</w:t>
      </w:r>
      <w:proofErr w:type="spellEnd"/>
      <w:r w:rsidRPr="00E50FD9">
        <w:t>-Munneke</w:t>
      </w:r>
      <w:r>
        <w:t xml:space="preserve"> (Semester Coach)</w:t>
      </w:r>
      <w:r w:rsidRPr="00E50FD9">
        <w:t xml:space="preserve"> – Guidance, </w:t>
      </w:r>
      <w:r>
        <w:t>P</w:t>
      </w:r>
      <w:r w:rsidRPr="00E50FD9">
        <w:t xml:space="preserve">roject </w:t>
      </w:r>
      <w:r>
        <w:t>O</w:t>
      </w:r>
      <w:r w:rsidRPr="00E50FD9">
        <w:t>versight and Soft Skills S</w:t>
      </w:r>
      <w:r>
        <w:t>pecialist</w:t>
      </w:r>
      <w:r w:rsidRPr="00E50FD9">
        <w:t xml:space="preserve"> </w:t>
      </w:r>
    </w:p>
    <w:p w14:paraId="67E01265" w14:textId="77777777" w:rsidR="00352379" w:rsidRDefault="00352379">
      <w:pPr>
        <w:rPr>
          <w:sz w:val="28"/>
          <w:szCs w:val="28"/>
        </w:rPr>
      </w:pPr>
      <w:r>
        <w:br w:type="page"/>
      </w:r>
    </w:p>
    <w:p w14:paraId="085F7216" w14:textId="77777777" w:rsidR="000837C9" w:rsidRDefault="000837C9" w:rsidP="00352379">
      <w:pPr>
        <w:pStyle w:val="Text"/>
        <w:spacing w:after="120"/>
        <w:ind w:left="1080"/>
      </w:pPr>
    </w:p>
    <w:p w14:paraId="0678BABF" w14:textId="77777777" w:rsidR="00352379" w:rsidRDefault="00352379" w:rsidP="00352379">
      <w:pPr>
        <w:pStyle w:val="Text"/>
        <w:spacing w:after="120"/>
        <w:ind w:left="1080"/>
      </w:pPr>
    </w:p>
    <w:p w14:paraId="15E37632" w14:textId="77777777" w:rsidR="00352379" w:rsidRDefault="00352379" w:rsidP="00352379">
      <w:pPr>
        <w:pStyle w:val="Text"/>
        <w:spacing w:after="120"/>
        <w:ind w:left="1080"/>
      </w:pPr>
    </w:p>
    <w:p w14:paraId="583A93D8" w14:textId="2A57DE53" w:rsidR="00E50FD9" w:rsidRDefault="00E50FD9" w:rsidP="004C28CF">
      <w:pPr>
        <w:pStyle w:val="Text"/>
        <w:numPr>
          <w:ilvl w:val="0"/>
          <w:numId w:val="4"/>
        </w:numPr>
        <w:spacing w:after="120"/>
      </w:pPr>
      <w:r w:rsidRPr="00E50FD9">
        <w:t xml:space="preserve">Frank F.W.J. Coenen </w:t>
      </w:r>
      <w:bookmarkStart w:id="0" w:name="_Hlk190866639"/>
      <w:r w:rsidRPr="00E50FD9">
        <w:t xml:space="preserve">(Technical Teacher) – Guidance, </w:t>
      </w:r>
      <w:r>
        <w:t>Technical Skills Specialist</w:t>
      </w:r>
      <w:r w:rsidRPr="00E50FD9">
        <w:t xml:space="preserve"> </w:t>
      </w:r>
      <w:bookmarkEnd w:id="0"/>
    </w:p>
    <w:p w14:paraId="6C121C8A" w14:textId="37F08DA3" w:rsidR="00E50FD9" w:rsidRPr="00E50FD9" w:rsidRDefault="00E50FD9" w:rsidP="004C28CF">
      <w:pPr>
        <w:pStyle w:val="Text"/>
        <w:numPr>
          <w:ilvl w:val="0"/>
          <w:numId w:val="4"/>
        </w:numPr>
        <w:spacing w:after="120"/>
      </w:pPr>
      <w:r>
        <w:t xml:space="preserve">Dennis D. Cools </w:t>
      </w:r>
      <w:r w:rsidRPr="00E50FD9">
        <w:t xml:space="preserve">(Technical Teacher) – Guidance, </w:t>
      </w:r>
      <w:r>
        <w:t>Technical Skills Specialist</w:t>
      </w:r>
    </w:p>
    <w:p w14:paraId="0698AF43" w14:textId="77777777" w:rsidR="000837C9" w:rsidRPr="00E50FD9" w:rsidRDefault="000837C9" w:rsidP="004C28CF">
      <w:pPr>
        <w:pStyle w:val="Text"/>
        <w:spacing w:after="120"/>
        <w:ind w:left="720"/>
      </w:pPr>
    </w:p>
    <w:p w14:paraId="0A31DE18" w14:textId="19133957" w:rsidR="000837C9" w:rsidRDefault="00E50FD9" w:rsidP="004C28CF">
      <w:pPr>
        <w:pStyle w:val="Heading5"/>
        <w:spacing w:after="120"/>
        <w:ind w:left="720"/>
      </w:pPr>
      <w:r>
        <w:t>Team Members</w:t>
      </w:r>
    </w:p>
    <w:p w14:paraId="2D0C0828" w14:textId="5A308132" w:rsidR="00E50FD9" w:rsidRDefault="00E50FD9" w:rsidP="004C28CF">
      <w:pPr>
        <w:pStyle w:val="Text"/>
        <w:spacing w:after="120"/>
        <w:ind w:left="720"/>
      </w:pPr>
      <w:r>
        <w:t xml:space="preserve">Viktoria Todorova (Student) - </w:t>
      </w:r>
      <w:r w:rsidR="004C28CF" w:rsidRPr="004C28CF">
        <w:t xml:space="preserve">Project Manager, Front-end and Back-end Developer, </w:t>
      </w:r>
      <w:r w:rsidR="004C28CF">
        <w:t xml:space="preserve">Cloud Engineer, </w:t>
      </w:r>
      <w:r w:rsidR="004C28CF" w:rsidRPr="004C28CF">
        <w:t>Researcher, Tester</w:t>
      </w:r>
    </w:p>
    <w:p w14:paraId="46B8EBC2" w14:textId="44D6F62C" w:rsidR="004C28CF" w:rsidRDefault="004C28CF" w:rsidP="004C28CF">
      <w:pPr>
        <w:spacing w:after="120"/>
        <w:rPr>
          <w:sz w:val="28"/>
          <w:szCs w:val="28"/>
        </w:rPr>
      </w:pPr>
    </w:p>
    <w:p w14:paraId="277682E1" w14:textId="77777777" w:rsidR="004C28CF" w:rsidRDefault="004C28CF" w:rsidP="004C28CF">
      <w:pPr>
        <w:pStyle w:val="Text"/>
        <w:spacing w:after="120"/>
        <w:ind w:left="720"/>
      </w:pPr>
    </w:p>
    <w:p w14:paraId="14E88A24" w14:textId="1DBAA466" w:rsidR="004C28CF" w:rsidRPr="00E50FD9" w:rsidRDefault="004C28CF" w:rsidP="004C28CF">
      <w:pPr>
        <w:pStyle w:val="Heading1"/>
        <w:spacing w:after="120"/>
        <w:ind w:left="720"/>
        <w:jc w:val="left"/>
      </w:pPr>
      <w:r>
        <w:t>Activities and Time Plan</w:t>
      </w:r>
    </w:p>
    <w:p w14:paraId="769F0658" w14:textId="1CC9B5F3" w:rsidR="00B63607" w:rsidRDefault="00B63607" w:rsidP="00352379">
      <w:pPr>
        <w:pStyle w:val="Text"/>
        <w:spacing w:after="120"/>
      </w:pPr>
    </w:p>
    <w:p w14:paraId="22DC62B4" w14:textId="77777777" w:rsidR="00B63607" w:rsidRDefault="00B63607" w:rsidP="004C28CF">
      <w:pPr>
        <w:pStyle w:val="Text"/>
        <w:spacing w:after="120"/>
        <w:ind w:left="720"/>
      </w:pPr>
      <w:r>
        <w:t>Sprint 1</w:t>
      </w:r>
    </w:p>
    <w:p w14:paraId="29E0433F" w14:textId="77777777" w:rsidR="00B63607" w:rsidRDefault="00B63607" w:rsidP="004C28CF">
      <w:pPr>
        <w:pStyle w:val="Text"/>
        <w:spacing w:after="120"/>
        <w:ind w:left="720"/>
      </w:pPr>
      <w:r>
        <w:t>Defining Requirements</w:t>
      </w:r>
    </w:p>
    <w:p w14:paraId="3613EC21" w14:textId="6C5F68D4" w:rsidR="00B63607" w:rsidRDefault="00B63607" w:rsidP="004C28CF">
      <w:pPr>
        <w:pStyle w:val="Text"/>
        <w:spacing w:after="120"/>
        <w:ind w:left="720"/>
      </w:pPr>
      <w:r>
        <w:t>Defining Architecture</w:t>
      </w:r>
    </w:p>
    <w:p w14:paraId="399BA4E4" w14:textId="77777777" w:rsidR="00B63607" w:rsidRDefault="00B63607" w:rsidP="004C28CF">
      <w:pPr>
        <w:pStyle w:val="Text"/>
        <w:spacing w:after="120"/>
        <w:ind w:left="720"/>
      </w:pPr>
      <w:r>
        <w:t>Creating Repositories</w:t>
      </w:r>
    </w:p>
    <w:p w14:paraId="2BF86F1B" w14:textId="02C1A980" w:rsidR="00B63607" w:rsidRDefault="00B63607" w:rsidP="00B63607">
      <w:pPr>
        <w:pStyle w:val="Text"/>
        <w:spacing w:after="120"/>
        <w:ind w:left="720"/>
      </w:pPr>
      <w:r>
        <w:t>Setting Up IntelliJ</w:t>
      </w:r>
    </w:p>
    <w:p w14:paraId="5AB31635" w14:textId="79415FB4" w:rsidR="00B63607" w:rsidRDefault="00B63607" w:rsidP="004C28CF">
      <w:pPr>
        <w:pStyle w:val="Text"/>
        <w:spacing w:after="120"/>
        <w:ind w:left="720"/>
      </w:pPr>
      <w:r>
        <w:t>Project Plan</w:t>
      </w:r>
    </w:p>
    <w:p w14:paraId="3FD667D0" w14:textId="4BDC7B30" w:rsidR="00B63607" w:rsidRDefault="00B63607" w:rsidP="004C28CF">
      <w:pPr>
        <w:pStyle w:val="Text"/>
        <w:spacing w:after="120"/>
        <w:ind w:left="720"/>
      </w:pPr>
      <w:r>
        <w:t>Architecture Design Doc</w:t>
      </w:r>
    </w:p>
    <w:p w14:paraId="0A42C10F" w14:textId="77777777" w:rsidR="00B63607" w:rsidRDefault="00B63607" w:rsidP="004C28CF">
      <w:pPr>
        <w:pStyle w:val="Text"/>
        <w:spacing w:after="120"/>
        <w:ind w:left="720"/>
      </w:pPr>
    </w:p>
    <w:p w14:paraId="7DEC6334" w14:textId="4ACB4AA3" w:rsidR="00B63607" w:rsidRDefault="00B63607" w:rsidP="004C28CF">
      <w:pPr>
        <w:pStyle w:val="Text"/>
        <w:spacing w:after="120"/>
        <w:ind w:left="720"/>
      </w:pPr>
      <w:r>
        <w:t xml:space="preserve">Sprint 2 </w:t>
      </w:r>
    </w:p>
    <w:p w14:paraId="08904B2A" w14:textId="0BB6E4AA" w:rsidR="00B63607" w:rsidRDefault="00B63607" w:rsidP="004C28CF">
      <w:pPr>
        <w:pStyle w:val="Text"/>
        <w:spacing w:after="120"/>
        <w:ind w:left="720"/>
      </w:pPr>
      <w:r>
        <w:t>3 microservices</w:t>
      </w:r>
    </w:p>
    <w:p w14:paraId="6AD7A3D0" w14:textId="5CCB8A4E" w:rsidR="00B63607" w:rsidRDefault="00B63607" w:rsidP="004C28CF">
      <w:pPr>
        <w:pStyle w:val="Text"/>
        <w:spacing w:after="120"/>
        <w:ind w:left="720"/>
      </w:pPr>
      <w:r>
        <w:t xml:space="preserve">Tests </w:t>
      </w:r>
    </w:p>
    <w:p w14:paraId="3221BE5E" w14:textId="521F0FBA" w:rsidR="00B63607" w:rsidRDefault="00B63607" w:rsidP="004C28CF">
      <w:pPr>
        <w:pStyle w:val="Text"/>
        <w:spacing w:after="120"/>
        <w:ind w:left="720"/>
      </w:pPr>
      <w:r>
        <w:t>Code Quality</w:t>
      </w:r>
    </w:p>
    <w:p w14:paraId="1FE47206" w14:textId="5E4F536B" w:rsidR="00B63607" w:rsidRDefault="00B63607" w:rsidP="004C28CF">
      <w:pPr>
        <w:pStyle w:val="Text"/>
        <w:spacing w:after="120"/>
        <w:ind w:left="720"/>
      </w:pPr>
      <w:r>
        <w:t>Security</w:t>
      </w:r>
    </w:p>
    <w:p w14:paraId="4C05ABA5" w14:textId="5B4D7318" w:rsidR="00352379" w:rsidRDefault="00352379" w:rsidP="004C28CF">
      <w:pPr>
        <w:pStyle w:val="Text"/>
        <w:spacing w:after="120"/>
        <w:ind w:left="720"/>
      </w:pPr>
    </w:p>
    <w:p w14:paraId="454547CB" w14:textId="77777777" w:rsidR="00352379" w:rsidRDefault="00352379">
      <w:pPr>
        <w:rPr>
          <w:sz w:val="28"/>
          <w:szCs w:val="28"/>
        </w:rPr>
      </w:pPr>
      <w:r>
        <w:br w:type="page"/>
      </w:r>
    </w:p>
    <w:p w14:paraId="193D2F54" w14:textId="5CFF99EB" w:rsidR="00352379" w:rsidRDefault="00352379" w:rsidP="004C28CF">
      <w:pPr>
        <w:pStyle w:val="Text"/>
        <w:spacing w:after="120"/>
        <w:ind w:left="720"/>
      </w:pPr>
    </w:p>
    <w:p w14:paraId="69A0E860" w14:textId="630B748E" w:rsidR="00B63607" w:rsidRPr="00352379" w:rsidRDefault="00B63607" w:rsidP="00352379">
      <w:pPr>
        <w:rPr>
          <w:sz w:val="28"/>
          <w:szCs w:val="28"/>
        </w:rPr>
      </w:pPr>
    </w:p>
    <w:p w14:paraId="014CA936" w14:textId="27CD50D0" w:rsidR="00B63607" w:rsidRDefault="00B63607" w:rsidP="004C28CF">
      <w:pPr>
        <w:pStyle w:val="Text"/>
        <w:spacing w:after="120"/>
        <w:ind w:left="720"/>
      </w:pPr>
      <w:r>
        <w:t>Sprint 3</w:t>
      </w:r>
    </w:p>
    <w:p w14:paraId="0247D9B4" w14:textId="1A1AB4E3" w:rsidR="00B63607" w:rsidRDefault="00B63607" w:rsidP="004C28CF">
      <w:pPr>
        <w:pStyle w:val="Text"/>
        <w:spacing w:after="120"/>
        <w:ind w:left="720"/>
      </w:pPr>
      <w:r>
        <w:t>Load Estimation</w:t>
      </w:r>
    </w:p>
    <w:p w14:paraId="6E4B25E8" w14:textId="03BA4DC8" w:rsidR="00B63607" w:rsidRDefault="00B63607" w:rsidP="004C28CF">
      <w:pPr>
        <w:pStyle w:val="Text"/>
        <w:spacing w:after="120"/>
        <w:ind w:left="720"/>
      </w:pPr>
      <w:r>
        <w:t>Load Tests</w:t>
      </w:r>
    </w:p>
    <w:p w14:paraId="397F036E" w14:textId="37309BEC" w:rsidR="00B63607" w:rsidRDefault="00B63607" w:rsidP="004C28CF">
      <w:pPr>
        <w:pStyle w:val="Text"/>
        <w:spacing w:after="120"/>
        <w:ind w:left="720"/>
      </w:pPr>
      <w:r>
        <w:t>Report with Conclusions</w:t>
      </w:r>
    </w:p>
    <w:p w14:paraId="7FD12DED" w14:textId="77777777" w:rsidR="00B63607" w:rsidRDefault="00B63607" w:rsidP="004C28CF">
      <w:pPr>
        <w:pStyle w:val="Text"/>
        <w:spacing w:after="120"/>
        <w:ind w:left="720"/>
      </w:pPr>
    </w:p>
    <w:p w14:paraId="09F119BA" w14:textId="2BBC789C" w:rsidR="00B63607" w:rsidRDefault="00B63607" w:rsidP="004C28CF">
      <w:pPr>
        <w:pStyle w:val="Text"/>
        <w:spacing w:after="120"/>
        <w:ind w:left="720"/>
      </w:pPr>
      <w:r>
        <w:t>Sprint 4</w:t>
      </w:r>
    </w:p>
    <w:p w14:paraId="57CBC78D" w14:textId="229A0806" w:rsidR="00B63607" w:rsidRDefault="00B63607" w:rsidP="004C28CF">
      <w:pPr>
        <w:pStyle w:val="Text"/>
        <w:spacing w:after="120"/>
        <w:ind w:left="720"/>
      </w:pPr>
      <w:r>
        <w:t>Deploying Application on Kubernetes</w:t>
      </w:r>
    </w:p>
    <w:p w14:paraId="507686C0" w14:textId="1F649E15" w:rsidR="00B63607" w:rsidRDefault="00B63607" w:rsidP="004C28CF">
      <w:pPr>
        <w:pStyle w:val="Text"/>
        <w:spacing w:after="120"/>
        <w:ind w:left="720"/>
      </w:pPr>
      <w:r>
        <w:t>Report with Conclusions</w:t>
      </w:r>
    </w:p>
    <w:p w14:paraId="0325489A" w14:textId="77777777" w:rsidR="00352379" w:rsidRDefault="00352379" w:rsidP="004C28CF">
      <w:pPr>
        <w:pStyle w:val="Text"/>
        <w:spacing w:after="120"/>
        <w:ind w:left="720"/>
      </w:pPr>
    </w:p>
    <w:p w14:paraId="3B3EAD65" w14:textId="52AAD6B8" w:rsidR="00B63607" w:rsidRDefault="00B63607" w:rsidP="004C28CF">
      <w:pPr>
        <w:pStyle w:val="Text"/>
        <w:spacing w:after="120"/>
        <w:ind w:left="720"/>
      </w:pPr>
      <w:r>
        <w:t>Sprint 5</w:t>
      </w:r>
    </w:p>
    <w:p w14:paraId="2EE0E080" w14:textId="793E713A" w:rsidR="00B63607" w:rsidRDefault="00B63607" w:rsidP="004C28CF">
      <w:pPr>
        <w:pStyle w:val="Text"/>
        <w:spacing w:after="120"/>
        <w:ind w:left="720"/>
      </w:pPr>
      <w:r>
        <w:t>Deploy System on Cloud</w:t>
      </w:r>
    </w:p>
    <w:p w14:paraId="436AA3EB" w14:textId="77777777" w:rsidR="00B63607" w:rsidRDefault="00B63607" w:rsidP="004C28CF">
      <w:pPr>
        <w:pStyle w:val="Text"/>
        <w:spacing w:after="120"/>
        <w:ind w:left="720"/>
      </w:pPr>
    </w:p>
    <w:p w14:paraId="6689359C" w14:textId="4BD394DB" w:rsidR="00B63607" w:rsidRDefault="00B63607" w:rsidP="004C28CF">
      <w:pPr>
        <w:pStyle w:val="Text"/>
        <w:spacing w:after="120"/>
        <w:ind w:left="720"/>
      </w:pPr>
      <w:r>
        <w:t>Sprint 6</w:t>
      </w:r>
    </w:p>
    <w:p w14:paraId="6BE5A8CF" w14:textId="158B1B05" w:rsidR="00B63607" w:rsidRDefault="00B63607" w:rsidP="004C28CF">
      <w:pPr>
        <w:pStyle w:val="Text"/>
        <w:spacing w:after="120"/>
        <w:ind w:left="720"/>
      </w:pPr>
      <w:r>
        <w:t>Documentation</w:t>
      </w:r>
    </w:p>
    <w:p w14:paraId="653567F3" w14:textId="77777777" w:rsidR="00B63607" w:rsidRDefault="00B63607" w:rsidP="004C28CF">
      <w:pPr>
        <w:pStyle w:val="Text"/>
        <w:spacing w:after="120"/>
        <w:ind w:left="720"/>
      </w:pPr>
    </w:p>
    <w:p w14:paraId="64366D6C" w14:textId="77777777" w:rsidR="00B63607" w:rsidRDefault="00B63607" w:rsidP="004C28CF">
      <w:pPr>
        <w:pStyle w:val="Text"/>
        <w:spacing w:after="120"/>
        <w:ind w:left="720"/>
      </w:pPr>
    </w:p>
    <w:p w14:paraId="772BC1C8" w14:textId="77777777" w:rsidR="00B63607" w:rsidRDefault="00B63607" w:rsidP="004C28CF">
      <w:pPr>
        <w:pStyle w:val="Text"/>
        <w:spacing w:after="120"/>
        <w:ind w:left="720"/>
      </w:pPr>
    </w:p>
    <w:p w14:paraId="18B7AA8E" w14:textId="720E5A3E" w:rsidR="00EB7C2B" w:rsidRDefault="00EB7C2B" w:rsidP="00352379">
      <w:pPr>
        <w:pStyle w:val="Text"/>
        <w:spacing w:after="120"/>
      </w:pPr>
    </w:p>
    <w:sectPr w:rsidR="00EB7C2B"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35ACE" w14:textId="77777777" w:rsidR="00A7702E" w:rsidRDefault="00A7702E" w:rsidP="00E74B29">
      <w:r>
        <w:separator/>
      </w:r>
    </w:p>
  </w:endnote>
  <w:endnote w:type="continuationSeparator" w:id="0">
    <w:p w14:paraId="280D3D88" w14:textId="77777777" w:rsidR="00A7702E" w:rsidRDefault="00A7702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13CF39" w14:textId="77777777" w:rsidR="00A7702E" w:rsidRDefault="00A7702E" w:rsidP="00E74B29">
      <w:r>
        <w:separator/>
      </w:r>
    </w:p>
  </w:footnote>
  <w:footnote w:type="continuationSeparator" w:id="0">
    <w:p w14:paraId="1FA9A153" w14:textId="77777777" w:rsidR="00A7702E" w:rsidRDefault="00A7702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3"/>
  </w:num>
  <w:num w:numId="3" w16cid:durableId="2085567448">
    <w:abstractNumId w:val="0"/>
  </w:num>
  <w:num w:numId="4" w16cid:durableId="2119596210">
    <w:abstractNumId w:val="2"/>
  </w:num>
  <w:num w:numId="5" w16cid:durableId="1931622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837C9"/>
    <w:rsid w:val="00086FA5"/>
    <w:rsid w:val="0009433F"/>
    <w:rsid w:val="000E4641"/>
    <w:rsid w:val="00151006"/>
    <w:rsid w:val="00151F66"/>
    <w:rsid w:val="00177F8D"/>
    <w:rsid w:val="00185F4A"/>
    <w:rsid w:val="001E097E"/>
    <w:rsid w:val="001F4B42"/>
    <w:rsid w:val="00274695"/>
    <w:rsid w:val="002C7498"/>
    <w:rsid w:val="002D2200"/>
    <w:rsid w:val="00352379"/>
    <w:rsid w:val="0040564B"/>
    <w:rsid w:val="0048120C"/>
    <w:rsid w:val="004909D9"/>
    <w:rsid w:val="004A67CB"/>
    <w:rsid w:val="004C28CF"/>
    <w:rsid w:val="004C5781"/>
    <w:rsid w:val="00510417"/>
    <w:rsid w:val="00521481"/>
    <w:rsid w:val="005326B0"/>
    <w:rsid w:val="005E598B"/>
    <w:rsid w:val="00665110"/>
    <w:rsid w:val="006709F1"/>
    <w:rsid w:val="006C60E6"/>
    <w:rsid w:val="007E7573"/>
    <w:rsid w:val="007F3589"/>
    <w:rsid w:val="008143F9"/>
    <w:rsid w:val="00837914"/>
    <w:rsid w:val="00874FE7"/>
    <w:rsid w:val="008D2021"/>
    <w:rsid w:val="008D29A9"/>
    <w:rsid w:val="00914CD7"/>
    <w:rsid w:val="00952F7D"/>
    <w:rsid w:val="00961043"/>
    <w:rsid w:val="009A38BA"/>
    <w:rsid w:val="00A61A31"/>
    <w:rsid w:val="00A7702E"/>
    <w:rsid w:val="00B33F6C"/>
    <w:rsid w:val="00B43E11"/>
    <w:rsid w:val="00B63607"/>
    <w:rsid w:val="00BC1E80"/>
    <w:rsid w:val="00BE53A3"/>
    <w:rsid w:val="00BF2E2C"/>
    <w:rsid w:val="00D43125"/>
    <w:rsid w:val="00D66A3A"/>
    <w:rsid w:val="00DC2555"/>
    <w:rsid w:val="00DF198B"/>
    <w:rsid w:val="00E319CD"/>
    <w:rsid w:val="00E50FD9"/>
    <w:rsid w:val="00E74B29"/>
    <w:rsid w:val="00EB7C2B"/>
    <w:rsid w:val="00F059DE"/>
    <w:rsid w:val="00F43D9E"/>
    <w:rsid w:val="00FA2EC3"/>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012CA6"/>
    <w:rsid w:val="001423B6"/>
    <w:rsid w:val="00151006"/>
    <w:rsid w:val="00537494"/>
    <w:rsid w:val="008B0993"/>
    <w:rsid w:val="008D29A9"/>
    <w:rsid w:val="00924529"/>
    <w:rsid w:val="00961043"/>
    <w:rsid w:val="00A7446F"/>
    <w:rsid w:val="00BF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69C7BB79D64A54802D065E8ECBD660">
    <w:name w:val="3C69C7BB79D64A54802D065E8ECBD660"/>
  </w:style>
  <w:style w:type="paragraph" w:customStyle="1" w:styleId="5E729F0C291D4ED9B2CBAD0094DB3C65">
    <w:name w:val="5E729F0C291D4ED9B2CBAD0094DB3C65"/>
  </w:style>
  <w:style w:type="paragraph" w:customStyle="1" w:styleId="BFBE5079CD2748E6B4FE833EC636261C">
    <w:name w:val="BFBE5079CD2748E6B4FE833EC636261C"/>
  </w:style>
  <w:style w:type="paragraph" w:customStyle="1" w:styleId="7C283958214C4D35890ACD491A3140E2">
    <w:name w:val="7C283958214C4D35890ACD491A3140E2"/>
  </w:style>
  <w:style w:type="paragraph" w:customStyle="1" w:styleId="949B1F528E64425D921B80A34C439CA9">
    <w:name w:val="949B1F528E64425D921B80A34C439CA9"/>
  </w:style>
  <w:style w:type="paragraph" w:customStyle="1" w:styleId="3DE5F991FE1F4EECA1C63152DEBF1B5A">
    <w:name w:val="3DE5F991FE1F4EECA1C63152DEBF1B5A"/>
  </w:style>
  <w:style w:type="paragraph" w:customStyle="1" w:styleId="0BC13FE23F18497397CDCE4BC374AF10">
    <w:name w:val="0BC13FE23F18497397CDCE4BC374AF10"/>
  </w:style>
  <w:style w:type="paragraph" w:customStyle="1" w:styleId="535318B31C934A2FAD2DF6CA7FD3AF2E">
    <w:name w:val="535318B31C934A2FAD2DF6CA7FD3AF2E"/>
  </w:style>
  <w:style w:type="paragraph" w:customStyle="1" w:styleId="Text">
    <w:name w:val="Text"/>
    <w:basedOn w:val="Normal"/>
    <w:uiPriority w:val="5"/>
    <w:qFormat/>
    <w:pPr>
      <w:spacing w:after="0" w:line="240" w:lineRule="auto"/>
    </w:pPr>
    <w:rPr>
      <w:rFonts w:eastAsiaTheme="minorHAnsi"/>
      <w:kern w:val="0"/>
      <w:sz w:val="28"/>
      <w:szCs w:val="28"/>
      <w14:ligatures w14:val="none"/>
    </w:rPr>
  </w:style>
  <w:style w:type="paragraph" w:customStyle="1" w:styleId="970A8F536D474E6CBD1B89BDAEC88A5B">
    <w:name w:val="970A8F536D474E6CBD1B89BDAEC88A5B"/>
  </w:style>
  <w:style w:type="paragraph" w:customStyle="1" w:styleId="2E7A3CAD612E459B9F50D9BF8B4026D3">
    <w:name w:val="2E7A3CAD612E459B9F50D9BF8B4026D3"/>
  </w:style>
  <w:style w:type="paragraph" w:customStyle="1" w:styleId="E9017CDEC56743149A344531F18D3F0A">
    <w:name w:val="E9017CDEC56743149A344531F18D3F0A"/>
  </w:style>
  <w:style w:type="paragraph" w:customStyle="1" w:styleId="EA495BDDE77245B4A390572F352A5090">
    <w:name w:val="EA495BDDE77245B4A390572F352A5090"/>
  </w:style>
  <w:style w:type="paragraph" w:customStyle="1" w:styleId="DACFBCC8F2AA4CA69B3E9C5217FCE428">
    <w:name w:val="DACFBCC8F2AA4CA69B3E9C5217FCE428"/>
  </w:style>
  <w:style w:type="paragraph" w:customStyle="1" w:styleId="C601CE4D86B94CE69FBFA99ACA4F442B">
    <w:name w:val="C601CE4D86B94CE69FBFA99ACA4F442B"/>
  </w:style>
  <w:style w:type="paragraph" w:customStyle="1" w:styleId="1A1A39704AAB4672B9352220B74E99E2">
    <w:name w:val="1A1A39704AAB4672B9352220B74E99E2"/>
  </w:style>
  <w:style w:type="paragraph" w:customStyle="1" w:styleId="F01808F3847E4D0EBF823E81C1F25BA5">
    <w:name w:val="F01808F3847E4D0EBF823E81C1F25BA5"/>
  </w:style>
  <w:style w:type="paragraph" w:customStyle="1" w:styleId="C0725C5DCD104492B8ED42EA1F236CFF">
    <w:name w:val="C0725C5DCD104492B8ED42EA1F236CFF"/>
  </w:style>
  <w:style w:type="paragraph" w:customStyle="1" w:styleId="54FFAC00AC0E4911B85B5DE33C2E7F25">
    <w:name w:val="54FFAC00AC0E4911B85B5DE33C2E7F25"/>
  </w:style>
  <w:style w:type="paragraph" w:customStyle="1" w:styleId="11FA0E4EAD27479CB2288B4E4AA52B31">
    <w:name w:val="11FA0E4EAD27479CB2288B4E4AA52B31"/>
  </w:style>
  <w:style w:type="paragraph" w:customStyle="1" w:styleId="BB5317C5EF3F457B836AF2506BD534EC">
    <w:name w:val="BB5317C5EF3F457B836AF2506BD534EC"/>
  </w:style>
  <w:style w:type="paragraph" w:customStyle="1" w:styleId="7450550880AD4EDE8A028A65A89DE7DA">
    <w:name w:val="7450550880AD4EDE8A028A65A89DE7DA"/>
    <w:rsid w:val="001423B6"/>
  </w:style>
  <w:style w:type="paragraph" w:customStyle="1" w:styleId="DE6CCB88C8D845178FE1B70E48537708">
    <w:name w:val="DE6CCB88C8D845178FE1B70E48537708"/>
    <w:rsid w:val="001423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4.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377</TotalTime>
  <Pages>5</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10</cp:revision>
  <dcterms:created xsi:type="dcterms:W3CDTF">2025-02-19T08:34:00Z</dcterms:created>
  <dcterms:modified xsi:type="dcterms:W3CDTF">2025-03-21T11:52:00Z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